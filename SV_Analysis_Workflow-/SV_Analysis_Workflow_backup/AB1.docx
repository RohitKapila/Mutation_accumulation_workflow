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50B52" w14:textId="7D3F41E1" w:rsidR="00725AA6" w:rsidRPr="00725AA6" w:rsidRDefault="00725AA6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Sort and Index VCF File</w:t>
      </w:r>
    </w:p>
    <w:p w14:paraId="39DEC36F" w14:textId="77777777" w:rsidR="00725AA6" w:rsidRPr="00725AA6" w:rsidRDefault="00725AA6" w:rsidP="00725AA6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bcftools</w:t>
      </w:r>
      <w:proofErr w:type="spellEnd"/>
      <w:r w:rsidRPr="00725AA6">
        <w:rPr>
          <w:rFonts w:ascii="Times New Roman" w:hAnsi="Times New Roman" w:cs="Times New Roman"/>
        </w:rPr>
        <w:t xml:space="preserve"> sort AB_1EMS_denovo.vcf -o sorted_AB_1EMS_denovo.vcf</w:t>
      </w:r>
    </w:p>
    <w:p w14:paraId="31FC4B39" w14:textId="77777777" w:rsidR="00725AA6" w:rsidRPr="00725AA6" w:rsidRDefault="00725AA6" w:rsidP="00725AA6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bgzip</w:t>
      </w:r>
      <w:proofErr w:type="spellEnd"/>
      <w:r w:rsidRPr="00725AA6">
        <w:rPr>
          <w:rFonts w:ascii="Times New Roman" w:hAnsi="Times New Roman" w:cs="Times New Roman"/>
        </w:rPr>
        <w:t xml:space="preserve"> sorted_AB_1EMS_denovo.vcf</w:t>
      </w:r>
    </w:p>
    <w:p w14:paraId="2539DB1B" w14:textId="36DE91A4" w:rsidR="00725AA6" w:rsidRPr="00725AA6" w:rsidRDefault="00725AA6" w:rsidP="00725AA6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tabix</w:t>
      </w:r>
      <w:proofErr w:type="spellEnd"/>
      <w:r w:rsidRPr="00725AA6">
        <w:rPr>
          <w:rFonts w:ascii="Times New Roman" w:hAnsi="Times New Roman" w:cs="Times New Roman"/>
        </w:rPr>
        <w:t xml:space="preserve"> -p </w:t>
      </w:r>
      <w:proofErr w:type="spellStart"/>
      <w:r w:rsidRPr="00725AA6">
        <w:rPr>
          <w:rFonts w:ascii="Times New Roman" w:hAnsi="Times New Roman" w:cs="Times New Roman"/>
        </w:rPr>
        <w:t>vcf</w:t>
      </w:r>
      <w:proofErr w:type="spellEnd"/>
      <w:r w:rsidRPr="00725AA6">
        <w:rPr>
          <w:rFonts w:ascii="Times New Roman" w:hAnsi="Times New Roman" w:cs="Times New Roman"/>
        </w:rPr>
        <w:t xml:space="preserve"> sorted_AB_1EMS_denovo.vcf.gz</w:t>
      </w:r>
    </w:p>
    <w:p w14:paraId="171875EE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273C16CE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0BCF5C01" w14:textId="385B366B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Sort BED File</w:t>
      </w:r>
    </w:p>
    <w:p w14:paraId="1C54D2D2" w14:textId="0A9A05ED" w:rsidR="00725AA6" w:rsidRPr="00725AA6" w:rsidRDefault="00725AA6" w:rsidP="00725AA6">
      <w:pPr>
        <w:rPr>
          <w:rFonts w:ascii="Times New Roman" w:hAnsi="Times New Roman" w:cs="Times New Roman"/>
        </w:rPr>
      </w:pPr>
      <w:r w:rsidRPr="00725AA6">
        <w:rPr>
          <w:rFonts w:ascii="Times New Roman" w:hAnsi="Times New Roman" w:cs="Times New Roman"/>
        </w:rPr>
        <w:t>sort -k1,1 -k2,2n AB1_exons.bed &gt; sorted_AB1_exons.bed</w:t>
      </w:r>
    </w:p>
    <w:p w14:paraId="66B2099C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21C69117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26769945" w14:textId="14ADD8D1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 xml:space="preserve">Identify SVs in </w:t>
      </w:r>
      <w:proofErr w:type="spellStart"/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Exonic</w:t>
      </w:r>
      <w:proofErr w:type="spellEnd"/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 xml:space="preserve"> Regions</w:t>
      </w:r>
    </w:p>
    <w:p w14:paraId="23419ABE" w14:textId="536CAE94" w:rsidR="00725AA6" w:rsidRPr="00725AA6" w:rsidRDefault="00725AA6" w:rsidP="00725AA6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bedtools</w:t>
      </w:r>
      <w:proofErr w:type="spellEnd"/>
      <w:r w:rsidRPr="00725AA6">
        <w:rPr>
          <w:rFonts w:ascii="Times New Roman" w:hAnsi="Times New Roman" w:cs="Times New Roman"/>
        </w:rPr>
        <w:t xml:space="preserve"> intersect -a sorted_AB_1EMS_denovo.vcf.gz -b sorted_AB1_exons.bed -c &gt; sv_exon_overlap_counts_AB_1EMS.vcf</w:t>
      </w:r>
    </w:p>
    <w:p w14:paraId="3BD15107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6F299FFE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34C37991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1D1E42A3" w14:textId="1D07CCB6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Count Unique SVs Overlapping Exons</w:t>
      </w:r>
    </w:p>
    <w:p w14:paraId="0B591AB0" w14:textId="5D8C504A" w:rsidR="00725AA6" w:rsidRPr="00725AA6" w:rsidRDefault="00725AA6" w:rsidP="00725AA6">
      <w:pPr>
        <w:rPr>
          <w:rFonts w:ascii="Times New Roman" w:hAnsi="Times New Roman" w:cs="Times New Roman"/>
        </w:rPr>
      </w:pPr>
      <w:r w:rsidRPr="00725AA6">
        <w:rPr>
          <w:rFonts w:ascii="Times New Roman" w:hAnsi="Times New Roman" w:cs="Times New Roman"/>
        </w:rPr>
        <w:t xml:space="preserve">grep -v "^#" sv_exon_overlap_counts_AB_1EMS.vcf | awk '$NF &gt; 0' | </w:t>
      </w:r>
      <w:proofErr w:type="spellStart"/>
      <w:r w:rsidRPr="00725AA6">
        <w:rPr>
          <w:rFonts w:ascii="Times New Roman" w:hAnsi="Times New Roman" w:cs="Times New Roman"/>
        </w:rPr>
        <w:t>wc</w:t>
      </w:r>
      <w:proofErr w:type="spellEnd"/>
      <w:r w:rsidRPr="00725AA6">
        <w:rPr>
          <w:rFonts w:ascii="Times New Roman" w:hAnsi="Times New Roman" w:cs="Times New Roman"/>
        </w:rPr>
        <w:t xml:space="preserve"> -l</w:t>
      </w:r>
    </w:p>
    <w:p w14:paraId="3FB1D175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3248E13E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p w14:paraId="631B86BB" w14:textId="33F264B9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Identify Exons in SVs</w:t>
      </w:r>
    </w:p>
    <w:p w14:paraId="4C04FCCD" w14:textId="31381040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spellStart"/>
      <w:r w:rsidRPr="00725AA6">
        <w:rPr>
          <w:rFonts w:ascii="Times New Roman" w:hAnsi="Times New Roman" w:cs="Times New Roman"/>
          <w:color w:val="000000"/>
          <w:sz w:val="27"/>
          <w:szCs w:val="27"/>
        </w:rPr>
        <w:t>bedtools</w:t>
      </w:r>
      <w:proofErr w:type="spellEnd"/>
      <w:r w:rsidRPr="00725AA6">
        <w:rPr>
          <w:rFonts w:ascii="Times New Roman" w:hAnsi="Times New Roman" w:cs="Times New Roman"/>
          <w:color w:val="000000"/>
          <w:sz w:val="27"/>
          <w:szCs w:val="27"/>
        </w:rPr>
        <w:t xml:space="preserve"> intersect -a sorted_AB1_exons.bed -b sorted_AB_1EMS_denovo.vcf.gz -c &gt; exon_sv_overlap_counts_AB_1EMS.bed</w:t>
      </w:r>
    </w:p>
    <w:p w14:paraId="40225D68" w14:textId="77777777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497A3EBA" w14:textId="77777777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377A7825" w14:textId="0E291062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Count Unique Exons Overlapping SVs</w:t>
      </w:r>
    </w:p>
    <w:p w14:paraId="643832A2" w14:textId="2574A5B0" w:rsidR="00725AA6" w:rsidRPr="00725AA6" w:rsidRDefault="00725AA6" w:rsidP="00725AA6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</w:rPr>
        <w:t xml:space="preserve">awk '$NF &gt; 0' exon_sv_overlap_counts_AB_1EMS.bed | </w:t>
      </w:r>
      <w:proofErr w:type="spellStart"/>
      <w:r w:rsidRPr="00725AA6">
        <w:rPr>
          <w:rFonts w:ascii="Times New Roman" w:hAnsi="Times New Roman" w:cs="Times New Roman"/>
          <w:color w:val="000000"/>
          <w:sz w:val="27"/>
          <w:szCs w:val="27"/>
        </w:rPr>
        <w:t>wc</w:t>
      </w:r>
      <w:proofErr w:type="spellEnd"/>
      <w:r w:rsidRPr="00725AA6">
        <w:rPr>
          <w:rFonts w:ascii="Times New Roman" w:hAnsi="Times New Roman" w:cs="Times New Roman"/>
          <w:color w:val="000000"/>
          <w:sz w:val="27"/>
          <w:szCs w:val="27"/>
        </w:rPr>
        <w:t xml:space="preserve"> -l</w:t>
      </w:r>
    </w:p>
    <w:p w14:paraId="7CFA52AA" w14:textId="77777777" w:rsidR="00725AA6" w:rsidRPr="00725AA6" w:rsidRDefault="00725AA6" w:rsidP="00725AA6">
      <w:pPr>
        <w:rPr>
          <w:rFonts w:ascii="Times New Roman" w:hAnsi="Times New Roman" w:cs="Times New Roman"/>
        </w:rPr>
      </w:pPr>
    </w:p>
    <w:sectPr w:rsidR="00725AA6" w:rsidRPr="00725AA6" w:rsidSect="00687C9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A6"/>
    <w:rsid w:val="000C25C8"/>
    <w:rsid w:val="001122E8"/>
    <w:rsid w:val="001137EB"/>
    <w:rsid w:val="00136408"/>
    <w:rsid w:val="00136B41"/>
    <w:rsid w:val="00185210"/>
    <w:rsid w:val="001A2AF6"/>
    <w:rsid w:val="001D537A"/>
    <w:rsid w:val="002044E8"/>
    <w:rsid w:val="00227EB9"/>
    <w:rsid w:val="00234EDA"/>
    <w:rsid w:val="002376C7"/>
    <w:rsid w:val="0025267C"/>
    <w:rsid w:val="002F552C"/>
    <w:rsid w:val="003542D8"/>
    <w:rsid w:val="004107E9"/>
    <w:rsid w:val="00422A0B"/>
    <w:rsid w:val="004276C8"/>
    <w:rsid w:val="00477267"/>
    <w:rsid w:val="004841E1"/>
    <w:rsid w:val="004843B1"/>
    <w:rsid w:val="00492E78"/>
    <w:rsid w:val="004D4837"/>
    <w:rsid w:val="004F60C1"/>
    <w:rsid w:val="00570F7E"/>
    <w:rsid w:val="00587630"/>
    <w:rsid w:val="00590387"/>
    <w:rsid w:val="005D123A"/>
    <w:rsid w:val="0063230D"/>
    <w:rsid w:val="00657A52"/>
    <w:rsid w:val="00687C9F"/>
    <w:rsid w:val="006B11B7"/>
    <w:rsid w:val="00725AA6"/>
    <w:rsid w:val="007C2463"/>
    <w:rsid w:val="00806F96"/>
    <w:rsid w:val="00811033"/>
    <w:rsid w:val="008A4626"/>
    <w:rsid w:val="008B092D"/>
    <w:rsid w:val="009420B5"/>
    <w:rsid w:val="009C598E"/>
    <w:rsid w:val="009E7348"/>
    <w:rsid w:val="00A00B28"/>
    <w:rsid w:val="00A24DAB"/>
    <w:rsid w:val="00A74289"/>
    <w:rsid w:val="00A86496"/>
    <w:rsid w:val="00AA74CA"/>
    <w:rsid w:val="00AE0CF2"/>
    <w:rsid w:val="00B00406"/>
    <w:rsid w:val="00B3140A"/>
    <w:rsid w:val="00BC6267"/>
    <w:rsid w:val="00C159BA"/>
    <w:rsid w:val="00C16CEB"/>
    <w:rsid w:val="00C75C4E"/>
    <w:rsid w:val="00D85B2F"/>
    <w:rsid w:val="00D929AD"/>
    <w:rsid w:val="00DA2886"/>
    <w:rsid w:val="00E00057"/>
    <w:rsid w:val="00E06AF0"/>
    <w:rsid w:val="00E24BE7"/>
    <w:rsid w:val="00E604E2"/>
    <w:rsid w:val="00EA618B"/>
    <w:rsid w:val="00EE5BC0"/>
    <w:rsid w:val="00F215B8"/>
    <w:rsid w:val="00F348A3"/>
    <w:rsid w:val="00F65A10"/>
    <w:rsid w:val="00F770D6"/>
    <w:rsid w:val="00FC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2C506"/>
  <w15:chartTrackingRefBased/>
  <w15:docId w15:val="{197FE06D-C889-D548-AA96-F5D58B35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3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Kapila</dc:creator>
  <cp:keywords/>
  <dc:description/>
  <cp:lastModifiedBy>Rohit Kapila</cp:lastModifiedBy>
  <cp:revision>1</cp:revision>
  <dcterms:created xsi:type="dcterms:W3CDTF">2024-06-20T22:01:00Z</dcterms:created>
  <dcterms:modified xsi:type="dcterms:W3CDTF">2024-06-20T22:05:00Z</dcterms:modified>
</cp:coreProperties>
</file>